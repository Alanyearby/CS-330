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3EF04" w14:textId="6CF437FE" w:rsidR="00E81978" w:rsidRDefault="00585B2D">
      <w:pPr>
        <w:pStyle w:val="Title"/>
      </w:pPr>
      <w:sdt>
        <w:sdtPr>
          <w:alias w:val="Title:"/>
          <w:tag w:val="Title:"/>
          <w:id w:val="726351117"/>
          <w:placeholder>
            <w:docPart w:val="3DDA8006369741B18EFDE25739E065B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Pr="00585B2D">
            <w:t>Milestone Two Project Proposal</w:t>
          </w:r>
        </w:sdtContent>
      </w:sdt>
    </w:p>
    <w:p w14:paraId="4B756BC2" w14:textId="2F632D7A" w:rsidR="00B823AA" w:rsidRDefault="00585B2D" w:rsidP="00B823AA">
      <w:pPr>
        <w:pStyle w:val="Title2"/>
      </w:pPr>
      <w:r>
        <w:t>Alan Yearby</w:t>
      </w:r>
    </w:p>
    <w:p w14:paraId="72B3BC41" w14:textId="3E1D8298" w:rsidR="00E81978" w:rsidRDefault="00585B2D" w:rsidP="00B823AA">
      <w:pPr>
        <w:pStyle w:val="Title2"/>
      </w:pPr>
      <w:r>
        <w:t xml:space="preserve">Southern New Hampshire University </w:t>
      </w:r>
    </w:p>
    <w:p w14:paraId="0D27CA94" w14:textId="4A933C93" w:rsidR="00585B2D" w:rsidRDefault="00585B2D" w:rsidP="00B823AA">
      <w:pPr>
        <w:pStyle w:val="Title2"/>
      </w:pPr>
    </w:p>
    <w:p w14:paraId="0D879EB5" w14:textId="26E04E49" w:rsidR="00585B2D" w:rsidRDefault="00585B2D" w:rsidP="00B823AA">
      <w:pPr>
        <w:pStyle w:val="Title2"/>
      </w:pPr>
    </w:p>
    <w:p w14:paraId="062819C5" w14:textId="4B714679" w:rsidR="00585B2D" w:rsidRDefault="00585B2D" w:rsidP="00B823AA">
      <w:pPr>
        <w:pStyle w:val="Title2"/>
      </w:pPr>
    </w:p>
    <w:p w14:paraId="53A97ABB" w14:textId="27D62B8E" w:rsidR="00585B2D" w:rsidRDefault="00585B2D" w:rsidP="00B823AA">
      <w:pPr>
        <w:pStyle w:val="Title2"/>
      </w:pPr>
    </w:p>
    <w:p w14:paraId="5E51B556" w14:textId="7FA67A68" w:rsidR="00585B2D" w:rsidRDefault="00585B2D" w:rsidP="00B823AA">
      <w:pPr>
        <w:pStyle w:val="Title2"/>
      </w:pPr>
    </w:p>
    <w:p w14:paraId="30B2E3A4" w14:textId="59D3C7CB" w:rsidR="00585B2D" w:rsidRDefault="00585B2D" w:rsidP="00B823AA">
      <w:pPr>
        <w:pStyle w:val="Title2"/>
      </w:pPr>
    </w:p>
    <w:p w14:paraId="2CA49FF2" w14:textId="4298E1A7" w:rsidR="00585B2D" w:rsidRDefault="00585B2D" w:rsidP="00B823AA">
      <w:pPr>
        <w:pStyle w:val="Title2"/>
      </w:pPr>
    </w:p>
    <w:p w14:paraId="7E159C3B" w14:textId="1E177819" w:rsidR="00585B2D" w:rsidRDefault="00585B2D" w:rsidP="00B823AA">
      <w:pPr>
        <w:pStyle w:val="Title2"/>
      </w:pPr>
    </w:p>
    <w:p w14:paraId="056729E2" w14:textId="61BE6B90" w:rsidR="00585B2D" w:rsidRDefault="00585B2D" w:rsidP="00B823AA">
      <w:pPr>
        <w:pStyle w:val="Title2"/>
      </w:pPr>
    </w:p>
    <w:p w14:paraId="61315072" w14:textId="3BE81D26" w:rsidR="00585B2D" w:rsidRDefault="00585B2D" w:rsidP="00B823AA">
      <w:pPr>
        <w:pStyle w:val="Title2"/>
      </w:pPr>
    </w:p>
    <w:p w14:paraId="52B31EAF" w14:textId="3CACFE49" w:rsidR="00585B2D" w:rsidRDefault="00585B2D" w:rsidP="00B823AA">
      <w:pPr>
        <w:pStyle w:val="Title2"/>
      </w:pPr>
    </w:p>
    <w:p w14:paraId="53A400C6" w14:textId="55BE85FE" w:rsidR="00585B2D" w:rsidRDefault="00585B2D" w:rsidP="00B823AA">
      <w:pPr>
        <w:pStyle w:val="Title2"/>
      </w:pPr>
    </w:p>
    <w:p w14:paraId="092747DB" w14:textId="42FC4339" w:rsidR="00585B2D" w:rsidRDefault="00585B2D" w:rsidP="00B823AA">
      <w:pPr>
        <w:pStyle w:val="Title2"/>
      </w:pPr>
    </w:p>
    <w:p w14:paraId="62ABB10E" w14:textId="6FB44DA2" w:rsidR="00585B2D" w:rsidRDefault="00585B2D" w:rsidP="00B823AA">
      <w:pPr>
        <w:pStyle w:val="Title2"/>
      </w:pPr>
    </w:p>
    <w:p w14:paraId="7313411A" w14:textId="44B56906" w:rsidR="00585B2D" w:rsidRDefault="00585B2D" w:rsidP="00B823AA">
      <w:pPr>
        <w:pStyle w:val="Title2"/>
      </w:pPr>
    </w:p>
    <w:p w14:paraId="78EFBD62" w14:textId="20415A3B" w:rsidR="00585B2D" w:rsidRDefault="00585B2D" w:rsidP="00B823AA">
      <w:pPr>
        <w:pStyle w:val="Title2"/>
      </w:pPr>
    </w:p>
    <w:p w14:paraId="062F4634" w14:textId="158C12EB" w:rsidR="00585B2D" w:rsidRDefault="00585B2D" w:rsidP="00585B2D">
      <w:pPr>
        <w:pStyle w:val="Title2"/>
        <w:jc w:val="left"/>
      </w:pPr>
      <w:r>
        <w:rPr>
          <w:noProof/>
        </w:rPr>
        <w:lastRenderedPageBreak/>
        <w:drawing>
          <wp:anchor distT="0" distB="0" distL="114300" distR="114300" simplePos="0" relativeHeight="251660288" behindDoc="0" locked="0" layoutInCell="1" allowOverlap="1" wp14:anchorId="3B9583C3" wp14:editId="711FC716">
            <wp:simplePos x="0" y="0"/>
            <wp:positionH relativeFrom="margin">
              <wp:posOffset>2746375</wp:posOffset>
            </wp:positionH>
            <wp:positionV relativeFrom="paragraph">
              <wp:posOffset>304800</wp:posOffset>
            </wp:positionV>
            <wp:extent cx="3498850" cy="2895600"/>
            <wp:effectExtent l="0" t="3175" r="3175" b="3175"/>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498850" cy="2895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5985547" wp14:editId="6830C13C">
            <wp:simplePos x="0" y="0"/>
            <wp:positionH relativeFrom="margin">
              <wp:align>center</wp:align>
            </wp:positionH>
            <wp:positionV relativeFrom="paragraph">
              <wp:posOffset>4711700</wp:posOffset>
            </wp:positionV>
            <wp:extent cx="3119755" cy="3505200"/>
            <wp:effectExtent l="0" t="0" r="4445" b="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9755" cy="3505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8974918" wp14:editId="2B24B802">
            <wp:simplePos x="0" y="0"/>
            <wp:positionH relativeFrom="column">
              <wp:posOffset>-436562</wp:posOffset>
            </wp:positionH>
            <wp:positionV relativeFrom="paragraph">
              <wp:posOffset>0</wp:posOffset>
            </wp:positionV>
            <wp:extent cx="2781935" cy="3573780"/>
            <wp:effectExtent l="0" t="0" r="0" b="762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935" cy="3573780"/>
                    </a:xfrm>
                    <a:prstGeom prst="rect">
                      <a:avLst/>
                    </a:prstGeom>
                  </pic:spPr>
                </pic:pic>
              </a:graphicData>
            </a:graphic>
          </wp:anchor>
        </w:drawing>
      </w:r>
    </w:p>
    <w:p w14:paraId="39BE6DE1" w14:textId="5D06C58A" w:rsidR="00585B2D" w:rsidRPr="00585B2D" w:rsidRDefault="00585B2D" w:rsidP="00585B2D"/>
    <w:p w14:paraId="67D52F99" w14:textId="788FF312" w:rsidR="00585B2D" w:rsidRPr="00585B2D" w:rsidRDefault="00585B2D" w:rsidP="00585B2D"/>
    <w:p w14:paraId="456CE85C" w14:textId="17FB49B1" w:rsidR="00585B2D" w:rsidRPr="00585B2D" w:rsidRDefault="00585B2D" w:rsidP="00585B2D">
      <w:r>
        <w:lastRenderedPageBreak/>
        <w:t>For this project, I am proposing to use these four shapes as 3D images on top of a background. These objects are a paint tube, a case of cards, one battery, and a roll of tape. The shapes that would be used to recreate this in 3D would be most of the basic shapes. For the paint tube, I plane to use a cylinder and a triangle.</w:t>
      </w:r>
      <w:r w:rsidR="000E6A4B">
        <w:t xml:space="preserve"> The cylinder would consist of the body of the paint tube, whilst the triangle would be the end portion of the paint tube. Another cylinder would represent the cap of the paint tube. </w:t>
      </w:r>
      <w:r>
        <w:t>The case of cards will be a cube/rectangle.</w:t>
      </w:r>
      <w:r w:rsidR="000E6A4B">
        <w:t xml:space="preserve"> A cube would be shaped to represent the 3D body of a pack of cards. Another cube would fit to represent the opening of the box, if possible.</w:t>
      </w:r>
      <w:r>
        <w:t xml:space="preserve"> For the battery I plan on using a simple cylinder. Finally, the roll of tape will be using a cylinder adjusted to resemble a roll of tape. </w:t>
      </w:r>
      <w:r w:rsidR="000E6A4B">
        <w:t xml:space="preserve">The plane would be the flat surface of a desk, home to these objects. </w:t>
      </w:r>
    </w:p>
    <w:p w14:paraId="67BAD24A" w14:textId="05224750" w:rsidR="00585B2D" w:rsidRPr="00585B2D" w:rsidRDefault="00585B2D" w:rsidP="00585B2D"/>
    <w:p w14:paraId="0F168728" w14:textId="6E4BBAC2" w:rsidR="00585B2D" w:rsidRDefault="00585B2D" w:rsidP="00585B2D"/>
    <w:p w14:paraId="6A488B47" w14:textId="7C1404B9" w:rsidR="00585B2D" w:rsidRPr="00585B2D" w:rsidRDefault="00585B2D" w:rsidP="00585B2D"/>
    <w:p w14:paraId="2706168F" w14:textId="2F9C2E69" w:rsidR="00585B2D" w:rsidRPr="00585B2D" w:rsidRDefault="00585B2D" w:rsidP="00585B2D"/>
    <w:p w14:paraId="15AD5068" w14:textId="34F26C97" w:rsidR="00585B2D" w:rsidRPr="00585B2D" w:rsidRDefault="00585B2D" w:rsidP="00585B2D"/>
    <w:p w14:paraId="533CA948" w14:textId="5937137C" w:rsidR="00585B2D" w:rsidRPr="00585B2D" w:rsidRDefault="00585B2D" w:rsidP="00585B2D"/>
    <w:p w14:paraId="30F35E34" w14:textId="0371C8C9" w:rsidR="00585B2D" w:rsidRPr="00585B2D" w:rsidRDefault="00585B2D" w:rsidP="00585B2D"/>
    <w:p w14:paraId="3F307CF8" w14:textId="4237078A" w:rsidR="00585B2D" w:rsidRPr="00585B2D" w:rsidRDefault="00585B2D" w:rsidP="00585B2D"/>
    <w:p w14:paraId="542923FB" w14:textId="49562EC6" w:rsidR="00585B2D" w:rsidRPr="00585B2D" w:rsidRDefault="00585B2D" w:rsidP="00585B2D"/>
    <w:p w14:paraId="0A4D2C90" w14:textId="4DB3407E" w:rsidR="00585B2D" w:rsidRPr="00585B2D" w:rsidRDefault="00585B2D" w:rsidP="00585B2D"/>
    <w:p w14:paraId="70BDF3BE" w14:textId="423CB549" w:rsidR="00585B2D" w:rsidRPr="00585B2D" w:rsidRDefault="00585B2D" w:rsidP="00585B2D"/>
    <w:p w14:paraId="2E0395B3" w14:textId="5A92C83F" w:rsidR="00585B2D" w:rsidRPr="00585B2D" w:rsidRDefault="00585B2D" w:rsidP="00585B2D"/>
    <w:p w14:paraId="4C18F905" w14:textId="75161060" w:rsidR="00585B2D" w:rsidRPr="00585B2D" w:rsidRDefault="00585B2D" w:rsidP="00585B2D"/>
    <w:p w14:paraId="6A7F31BA" w14:textId="2CA39A57" w:rsidR="00585B2D" w:rsidRPr="00585B2D" w:rsidRDefault="00585B2D" w:rsidP="00585B2D"/>
    <w:p w14:paraId="1B64D96B" w14:textId="06F5A13C" w:rsidR="00585B2D" w:rsidRDefault="00585B2D" w:rsidP="00585B2D"/>
    <w:p w14:paraId="18373997" w14:textId="19A91193" w:rsidR="00585B2D" w:rsidRDefault="00585B2D" w:rsidP="00585B2D"/>
    <w:p w14:paraId="06140554" w14:textId="3DE36F95" w:rsidR="00585B2D" w:rsidRPr="00585B2D" w:rsidRDefault="00585B2D" w:rsidP="00585B2D">
      <w:pPr>
        <w:tabs>
          <w:tab w:val="left" w:pos="3150"/>
        </w:tabs>
      </w:pPr>
      <w:r>
        <w:tab/>
      </w:r>
    </w:p>
    <w:sectPr w:rsidR="00585B2D" w:rsidRPr="00585B2D">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4E103" w14:textId="77777777" w:rsidR="004C5918" w:rsidRDefault="004C5918">
      <w:pPr>
        <w:spacing w:line="240" w:lineRule="auto"/>
      </w:pPr>
      <w:r>
        <w:separator/>
      </w:r>
    </w:p>
    <w:p w14:paraId="26491CD0" w14:textId="77777777" w:rsidR="004C5918" w:rsidRDefault="004C5918"/>
  </w:endnote>
  <w:endnote w:type="continuationSeparator" w:id="0">
    <w:p w14:paraId="6D672B0E" w14:textId="77777777" w:rsidR="004C5918" w:rsidRDefault="004C5918">
      <w:pPr>
        <w:spacing w:line="240" w:lineRule="auto"/>
      </w:pPr>
      <w:r>
        <w:continuationSeparator/>
      </w:r>
    </w:p>
    <w:p w14:paraId="29EBBA3D" w14:textId="77777777" w:rsidR="004C5918" w:rsidRDefault="004C59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DBAE4" w14:textId="77777777" w:rsidR="004C5918" w:rsidRDefault="004C5918">
      <w:pPr>
        <w:spacing w:line="240" w:lineRule="auto"/>
      </w:pPr>
      <w:r>
        <w:separator/>
      </w:r>
    </w:p>
    <w:p w14:paraId="77477732" w14:textId="77777777" w:rsidR="004C5918" w:rsidRDefault="004C5918"/>
  </w:footnote>
  <w:footnote w:type="continuationSeparator" w:id="0">
    <w:p w14:paraId="2C555E35" w14:textId="77777777" w:rsidR="004C5918" w:rsidRDefault="004C5918">
      <w:pPr>
        <w:spacing w:line="240" w:lineRule="auto"/>
      </w:pPr>
      <w:r>
        <w:continuationSeparator/>
      </w:r>
    </w:p>
    <w:p w14:paraId="620BEF85" w14:textId="77777777" w:rsidR="004C5918" w:rsidRDefault="004C591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B2D"/>
    <w:rsid w:val="000D3F41"/>
    <w:rsid w:val="000E6A4B"/>
    <w:rsid w:val="00355DCA"/>
    <w:rsid w:val="004C5918"/>
    <w:rsid w:val="00551A02"/>
    <w:rsid w:val="005534FA"/>
    <w:rsid w:val="00585B2D"/>
    <w:rsid w:val="005D3A03"/>
    <w:rsid w:val="008002C0"/>
    <w:rsid w:val="008C5323"/>
    <w:rsid w:val="009A6A3B"/>
    <w:rsid w:val="00B823AA"/>
    <w:rsid w:val="00BA45DB"/>
    <w:rsid w:val="00BF4184"/>
    <w:rsid w:val="00C0601E"/>
    <w:rsid w:val="00C31D30"/>
    <w:rsid w:val="00CD6E39"/>
    <w:rsid w:val="00CF6E91"/>
    <w:rsid w:val="00D85B68"/>
    <w:rsid w:val="00E6004D"/>
    <w:rsid w:val="00E8197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19DE7"/>
  <w15:chartTrackingRefBased/>
  <w15:docId w15:val="{6BA17DF8-5E28-4091-A0D1-516D88C53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nY\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DA8006369741B18EFDE25739E065B7"/>
        <w:category>
          <w:name w:val="General"/>
          <w:gallery w:val="placeholder"/>
        </w:category>
        <w:types>
          <w:type w:val="bbPlcHdr"/>
        </w:types>
        <w:behaviors>
          <w:behavior w:val="content"/>
        </w:behaviors>
        <w:guid w:val="{1F431949-C994-42EC-AA72-7687A34B4607}"/>
      </w:docPartPr>
      <w:docPartBody>
        <w:p w:rsidR="00000000" w:rsidRDefault="00536B55">
          <w:pPr>
            <w:pStyle w:val="3DDA8006369741B18EFDE25739E065B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B55"/>
    <w:rsid w:val="00536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DA8006369741B18EFDE25739E065B7">
    <w:name w:val="3DDA8006369741B18EFDE25739E065B7"/>
  </w:style>
  <w:style w:type="paragraph" w:customStyle="1" w:styleId="1A926C8407B742FBB95A083AD384B711">
    <w:name w:val="1A926C8407B742FBB95A083AD384B711"/>
  </w:style>
  <w:style w:type="paragraph" w:customStyle="1" w:styleId="C0D378A2259A454985DD3DF99009BA46">
    <w:name w:val="C0D378A2259A454985DD3DF99009BA46"/>
  </w:style>
  <w:style w:type="paragraph" w:customStyle="1" w:styleId="48A08341E8E546A88AD065729846CD2A">
    <w:name w:val="48A08341E8E546A88AD065729846CD2A"/>
  </w:style>
  <w:style w:type="paragraph" w:customStyle="1" w:styleId="E2C96F19D551429D8001805809473B63">
    <w:name w:val="E2C96F19D551429D8001805809473B63"/>
  </w:style>
  <w:style w:type="paragraph" w:customStyle="1" w:styleId="EA1AA8A70A7A453FBE87679A13AE4EA7">
    <w:name w:val="EA1AA8A70A7A453FBE87679A13AE4EA7"/>
  </w:style>
  <w:style w:type="character" w:styleId="Emphasis">
    <w:name w:val="Emphasis"/>
    <w:basedOn w:val="DefaultParagraphFont"/>
    <w:uiPriority w:val="4"/>
    <w:unhideWhenUsed/>
    <w:qFormat/>
    <w:rPr>
      <w:i/>
      <w:iCs/>
    </w:rPr>
  </w:style>
  <w:style w:type="paragraph" w:customStyle="1" w:styleId="E4D7B02D08484BCBA75D058CFABD9A6B">
    <w:name w:val="E4D7B02D08484BCBA75D058CFABD9A6B"/>
  </w:style>
  <w:style w:type="paragraph" w:customStyle="1" w:styleId="B72C823918D84F818A6C8995CBD7749E">
    <w:name w:val="B72C823918D84F818A6C8995CBD7749E"/>
  </w:style>
  <w:style w:type="paragraph" w:customStyle="1" w:styleId="98320DB6B4BD4C4B87D15A277679EAAA">
    <w:name w:val="98320DB6B4BD4C4B87D15A277679EAAA"/>
  </w:style>
  <w:style w:type="paragraph" w:customStyle="1" w:styleId="96FFBE103F7843B9862AA2A80D38865B">
    <w:name w:val="96FFBE103F7843B9862AA2A80D38865B"/>
  </w:style>
  <w:style w:type="paragraph" w:customStyle="1" w:styleId="4BEA93C4A4234A0EA288AF0BCAC1FC53">
    <w:name w:val="4BEA93C4A4234A0EA288AF0BCAC1FC53"/>
  </w:style>
  <w:style w:type="paragraph" w:customStyle="1" w:styleId="BC6E03527DAB4736B8BA06A60B9B2D31">
    <w:name w:val="BC6E03527DAB4736B8BA06A60B9B2D31"/>
  </w:style>
  <w:style w:type="paragraph" w:customStyle="1" w:styleId="B7285109DA0545559D42F65E64EA85A2">
    <w:name w:val="B7285109DA0545559D42F65E64EA85A2"/>
  </w:style>
  <w:style w:type="paragraph" w:customStyle="1" w:styleId="918398FFFAD74059AADBD43E8CB5EB79">
    <w:name w:val="918398FFFAD74059AADBD43E8CB5EB79"/>
  </w:style>
  <w:style w:type="paragraph" w:customStyle="1" w:styleId="B6BEEF09953D42ED9BCC47B125CD0AA7">
    <w:name w:val="B6BEEF09953D42ED9BCC47B125CD0AA7"/>
  </w:style>
  <w:style w:type="paragraph" w:customStyle="1" w:styleId="50C61EC4D6D34E3BBC992494920C7130">
    <w:name w:val="50C61EC4D6D34E3BBC992494920C7130"/>
  </w:style>
  <w:style w:type="paragraph" w:customStyle="1" w:styleId="34CF5C1689EB45C3B218F49802226ABA">
    <w:name w:val="34CF5C1689EB45C3B218F49802226ABA"/>
  </w:style>
  <w:style w:type="paragraph" w:customStyle="1" w:styleId="57F153DD60314578AB5E9887CABF78EB">
    <w:name w:val="57F153DD60314578AB5E9887CABF78EB"/>
  </w:style>
  <w:style w:type="paragraph" w:customStyle="1" w:styleId="F0D0AAD9DCA84A3DA71D16ECCAFBCC19">
    <w:name w:val="F0D0AAD9DCA84A3DA71D16ECCAFBCC19"/>
  </w:style>
  <w:style w:type="paragraph" w:customStyle="1" w:styleId="3954ABCEDF304A3F84D78F97E8F73465">
    <w:name w:val="3954ABCEDF304A3F84D78F97E8F73465"/>
  </w:style>
  <w:style w:type="paragraph" w:customStyle="1" w:styleId="9F6EB6C80B114697BC57F13AC3B9701C">
    <w:name w:val="9F6EB6C80B114697BC57F13AC3B9701C"/>
  </w:style>
  <w:style w:type="paragraph" w:customStyle="1" w:styleId="21F42A60A93A4C1C829BD84691EB5DB5">
    <w:name w:val="21F42A60A93A4C1C829BD84691EB5DB5"/>
  </w:style>
  <w:style w:type="paragraph" w:customStyle="1" w:styleId="8B683B1F8F52491AA6D79B2F748ABF99">
    <w:name w:val="8B683B1F8F52491AA6D79B2F748ABF99"/>
  </w:style>
  <w:style w:type="paragraph" w:customStyle="1" w:styleId="D91D754452BE43CDA7E3411B8EF584F6">
    <w:name w:val="D91D754452BE43CDA7E3411B8EF584F6"/>
  </w:style>
  <w:style w:type="paragraph" w:customStyle="1" w:styleId="94F8B33D34654EE28F55EBBA732BF8B4">
    <w:name w:val="94F8B33D34654EE28F55EBBA732BF8B4"/>
  </w:style>
  <w:style w:type="paragraph" w:customStyle="1" w:styleId="DF099BDBAA924B759616D61581AF8061">
    <w:name w:val="DF099BDBAA924B759616D61581AF8061"/>
  </w:style>
  <w:style w:type="paragraph" w:customStyle="1" w:styleId="519A6E5607CE442584A834CB5BAF9A9B">
    <w:name w:val="519A6E5607CE442584A834CB5BAF9A9B"/>
  </w:style>
  <w:style w:type="paragraph" w:customStyle="1" w:styleId="80B79765812E4404976F7094C77A514C">
    <w:name w:val="80B79765812E4404976F7094C77A514C"/>
  </w:style>
  <w:style w:type="paragraph" w:customStyle="1" w:styleId="25FBA52734A447709BE8AE6F0D86DC1A">
    <w:name w:val="25FBA52734A447709BE8AE6F0D86DC1A"/>
  </w:style>
  <w:style w:type="paragraph" w:customStyle="1" w:styleId="DD404F6F0F954C9BA093556343568ED5">
    <w:name w:val="DD404F6F0F954C9BA093556343568ED5"/>
  </w:style>
  <w:style w:type="paragraph" w:customStyle="1" w:styleId="292DBB9A614E43A6AA767CF93AF5DA09">
    <w:name w:val="292DBB9A614E43A6AA767CF93AF5DA09"/>
  </w:style>
  <w:style w:type="paragraph" w:customStyle="1" w:styleId="7E2224A77A2F4BFB93320926E13B00A5">
    <w:name w:val="7E2224A77A2F4BFB93320926E13B00A5"/>
  </w:style>
  <w:style w:type="paragraph" w:customStyle="1" w:styleId="F8B85DB35AF24770A23F6AD27CF2248B">
    <w:name w:val="F8B85DB35AF24770A23F6AD27CF2248B"/>
  </w:style>
  <w:style w:type="paragraph" w:customStyle="1" w:styleId="68967A0A218E4D4B9363544AC7CE5577">
    <w:name w:val="68967A0A218E4D4B9363544AC7CE5577"/>
  </w:style>
  <w:style w:type="paragraph" w:customStyle="1" w:styleId="E8BB6D0D14D3419A8F70A3598D765211">
    <w:name w:val="E8BB6D0D14D3419A8F70A3598D765211"/>
  </w:style>
  <w:style w:type="paragraph" w:customStyle="1" w:styleId="ED02B6BF11EE420BB2092322EC8E656F">
    <w:name w:val="ED02B6BF11EE420BB2092322EC8E656F"/>
  </w:style>
  <w:style w:type="paragraph" w:customStyle="1" w:styleId="119F198075FC4AB19DDF0FE3E2A1DFD9">
    <w:name w:val="119F198075FC4AB19DDF0FE3E2A1DFD9"/>
  </w:style>
  <w:style w:type="paragraph" w:customStyle="1" w:styleId="2269C21EE2E642718F63576C3E4800CA">
    <w:name w:val="2269C21EE2E642718F63576C3E4800CA"/>
  </w:style>
  <w:style w:type="paragraph" w:customStyle="1" w:styleId="6E465B0CA865451FB1695980F84A4C0A">
    <w:name w:val="6E465B0CA865451FB1695980F84A4C0A"/>
  </w:style>
  <w:style w:type="paragraph" w:customStyle="1" w:styleId="9D169FBED6BB4186A1A03FD7A7EE7110">
    <w:name w:val="9D169FBED6BB4186A1A03FD7A7EE7110"/>
  </w:style>
  <w:style w:type="paragraph" w:customStyle="1" w:styleId="DF2B8A9C9DA04DA1809DF1BDB7B03270">
    <w:name w:val="DF2B8A9C9DA04DA1809DF1BDB7B03270"/>
  </w:style>
  <w:style w:type="paragraph" w:customStyle="1" w:styleId="45729E4A9B4E4EB0849FED3582F0DE29">
    <w:name w:val="45729E4A9B4E4EB0849FED3582F0DE29"/>
  </w:style>
  <w:style w:type="paragraph" w:customStyle="1" w:styleId="9742AE25144D44439F708A8811DA56B3">
    <w:name w:val="9742AE25144D44439F708A8811DA56B3"/>
  </w:style>
  <w:style w:type="paragraph" w:customStyle="1" w:styleId="050EDB3507014B2FAB0BF056D37108CD">
    <w:name w:val="050EDB3507014B2FAB0BF056D37108CD"/>
  </w:style>
  <w:style w:type="paragraph" w:customStyle="1" w:styleId="3D385F25C22F491BB65661F3F2D24766">
    <w:name w:val="3D385F25C22F491BB65661F3F2D24766"/>
  </w:style>
  <w:style w:type="paragraph" w:customStyle="1" w:styleId="9D965B4200124AF78E616298206A0908">
    <w:name w:val="9D965B4200124AF78E616298206A0908"/>
  </w:style>
  <w:style w:type="paragraph" w:customStyle="1" w:styleId="334CC1DB39F9487CA8A37902AFE264C8">
    <w:name w:val="334CC1DB39F9487CA8A37902AFE264C8"/>
  </w:style>
  <w:style w:type="paragraph" w:customStyle="1" w:styleId="6645B7FBB0A34E5985422DC626C0518D">
    <w:name w:val="6645B7FBB0A34E5985422DC626C0518D"/>
  </w:style>
  <w:style w:type="paragraph" w:customStyle="1" w:styleId="9D51BECCD30C496F8FEDF1C65182D310">
    <w:name w:val="9D51BECCD30C496F8FEDF1C65182D310"/>
  </w:style>
  <w:style w:type="paragraph" w:customStyle="1" w:styleId="DAB77683F77F4CFF8793DF95A565CCEA">
    <w:name w:val="DAB77683F77F4CFF8793DF95A565CCEA"/>
  </w:style>
  <w:style w:type="paragraph" w:customStyle="1" w:styleId="4D26A4EF1F5A40799027CFCBB92ABBAF">
    <w:name w:val="4D26A4EF1F5A40799027CFCBB92ABBAF"/>
  </w:style>
  <w:style w:type="paragraph" w:customStyle="1" w:styleId="CDCA63D852BB468186B5E1F46BFB3DAA">
    <w:name w:val="CDCA63D852BB468186B5E1F46BFB3DAA"/>
  </w:style>
  <w:style w:type="paragraph" w:customStyle="1" w:styleId="F2C3996FDE3140DB9670C468EDEDBCAC">
    <w:name w:val="F2C3996FDE3140DB9670C468EDEDBCAC"/>
  </w:style>
  <w:style w:type="paragraph" w:customStyle="1" w:styleId="DF34931627EF4BBF8D74B22F76600F2C">
    <w:name w:val="DF34931627EF4BBF8D74B22F76600F2C"/>
  </w:style>
  <w:style w:type="paragraph" w:customStyle="1" w:styleId="22C6D807ADE9401BBD8C3C8648A79E29">
    <w:name w:val="22C6D807ADE9401BBD8C3C8648A79E29"/>
  </w:style>
  <w:style w:type="paragraph" w:customStyle="1" w:styleId="DA160F49D92C4D128F3777997EA29704">
    <w:name w:val="DA160F49D92C4D128F3777997EA29704"/>
  </w:style>
  <w:style w:type="paragraph" w:customStyle="1" w:styleId="CF6CBE0EDCEA4967AEF34EEBB3D62F50">
    <w:name w:val="CF6CBE0EDCEA4967AEF34EEBB3D62F50"/>
  </w:style>
  <w:style w:type="paragraph" w:customStyle="1" w:styleId="56D6024697144348AFA2107427CE6434">
    <w:name w:val="56D6024697144348AFA2107427CE6434"/>
  </w:style>
  <w:style w:type="paragraph" w:customStyle="1" w:styleId="9EF6FE307ED54647A3C68150217D9A2B">
    <w:name w:val="9EF6FE307ED54647A3C68150217D9A2B"/>
  </w:style>
  <w:style w:type="paragraph" w:customStyle="1" w:styleId="D18C3092E0644E2FA429E5F13243F535">
    <w:name w:val="D18C3092E0644E2FA429E5F13243F535"/>
  </w:style>
  <w:style w:type="paragraph" w:customStyle="1" w:styleId="21A3B284A555471F8C3AB55FA7C522E5">
    <w:name w:val="21A3B284A555471F8C3AB55FA7C522E5"/>
  </w:style>
  <w:style w:type="paragraph" w:customStyle="1" w:styleId="8166BAB7C8C3484BA90935CFCC6C135E">
    <w:name w:val="8166BAB7C8C3484BA90935CFCC6C135E"/>
  </w:style>
  <w:style w:type="paragraph" w:customStyle="1" w:styleId="CEAF0E32A9F94608A58F97CB4E901FE4">
    <w:name w:val="CEAF0E32A9F94608A58F97CB4E901FE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16</TotalTime>
  <Pages>4</Pages>
  <Words>152</Words>
  <Characters>872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Two Project Proposal</dc:title>
  <dc:subject/>
  <dc:creator>Alan Yearby</dc:creator>
  <cp:keywords/>
  <dc:description/>
  <cp:lastModifiedBy>Alan Yearby</cp:lastModifiedBy>
  <cp:revision>1</cp:revision>
  <dcterms:created xsi:type="dcterms:W3CDTF">2021-09-12T04:32:00Z</dcterms:created>
  <dcterms:modified xsi:type="dcterms:W3CDTF">2021-09-12T04:48:00Z</dcterms:modified>
</cp:coreProperties>
</file>